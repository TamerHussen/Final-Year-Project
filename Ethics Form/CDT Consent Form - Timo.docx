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CBBA9" w14:textId="77777777" w:rsidR="00867D66" w:rsidRDefault="00000000">
      <w:pPr>
        <w:pStyle w:val="Standard"/>
        <w:jc w:val="center"/>
      </w:pPr>
      <w:r>
        <w:rPr>
          <w:b/>
          <w:bCs/>
        </w:rPr>
        <w:t>CONSENT FORM</w:t>
      </w:r>
    </w:p>
    <w:p w14:paraId="63C81D95" w14:textId="77777777" w:rsidR="00867D66" w:rsidRDefault="00867D66">
      <w:pPr>
        <w:pStyle w:val="Standard"/>
        <w:jc w:val="center"/>
        <w:rPr>
          <w:b/>
          <w:bCs/>
        </w:rPr>
      </w:pPr>
    </w:p>
    <w:tbl>
      <w:tblPr>
        <w:tblW w:w="9016" w:type="dxa"/>
        <w:tblInd w:w="5" w:type="dxa"/>
        <w:tblLayout w:type="fixed"/>
        <w:tblCellMar>
          <w:left w:w="10" w:type="dxa"/>
          <w:right w:w="10" w:type="dxa"/>
        </w:tblCellMar>
        <w:tblLook w:val="04A0" w:firstRow="1" w:lastRow="0" w:firstColumn="1" w:lastColumn="0" w:noHBand="0" w:noVBand="1"/>
      </w:tblPr>
      <w:tblGrid>
        <w:gridCol w:w="4508"/>
        <w:gridCol w:w="4508"/>
      </w:tblGrid>
      <w:tr w:rsidR="00867D66" w14:paraId="6FF64C6B"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23B925" w14:textId="77777777" w:rsidR="00867D66" w:rsidRDefault="00000000">
            <w:pPr>
              <w:pStyle w:val="Standard"/>
              <w:jc w:val="left"/>
            </w:pPr>
            <w:r>
              <w:t>Title of Study:</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827603" w14:textId="77777777" w:rsidR="00867D66" w:rsidRDefault="00000000">
            <w:pPr>
              <w:pStyle w:val="Standard"/>
              <w:jc w:val="left"/>
            </w:pPr>
            <w:r>
              <w:t>Reinforcement Learning to improve AI behaviour and adaptability in a game environment</w:t>
            </w:r>
          </w:p>
        </w:tc>
      </w:tr>
      <w:tr w:rsidR="00867D66" w14:paraId="23F2ECC2"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DEA453" w14:textId="77777777" w:rsidR="00867D66" w:rsidRDefault="00000000">
            <w:pPr>
              <w:pStyle w:val="Standard"/>
              <w:jc w:val="left"/>
            </w:pPr>
            <w:r>
              <w:t>Researcher Contact Email</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52DCF1" w14:textId="77777777" w:rsidR="00867D66" w:rsidRDefault="00000000">
            <w:pPr>
              <w:pStyle w:val="Standard"/>
              <w:jc w:val="left"/>
            </w:pPr>
            <w:hyperlink r:id="rId7" w:history="1">
              <w:r>
                <w:rPr>
                  <w:rStyle w:val="Internetlink"/>
                </w:rPr>
                <w:t>Tamer.Hussen@mail.bcu.ac.uk</w:t>
              </w:r>
            </w:hyperlink>
          </w:p>
        </w:tc>
      </w:tr>
    </w:tbl>
    <w:p w14:paraId="397194D6" w14:textId="77777777" w:rsidR="00867D66" w:rsidRDefault="00867D66">
      <w:pPr>
        <w:pStyle w:val="Standard"/>
        <w:jc w:val="left"/>
        <w:rPr>
          <w:b/>
          <w:bCs/>
        </w:rPr>
      </w:pPr>
    </w:p>
    <w:p w14:paraId="55679EB9" w14:textId="77777777" w:rsidR="00867D66" w:rsidRDefault="00000000">
      <w:pPr>
        <w:pStyle w:val="Standard"/>
        <w:jc w:val="left"/>
      </w:pPr>
      <w:r>
        <w:t>This research is being undertaken by Tamer Hussen as part of a project on the Computer Games Technology course in the Department of Computer Science at Birmingham City University. The project is being supervised by Jan Krasniewicz (Jan.Krasniewicz@bcu.ac.uk) during the period October 2025 to 5</w:t>
      </w:r>
      <w:r>
        <w:rPr>
          <w:vertAlign w:val="superscript"/>
        </w:rPr>
        <w:t>th</w:t>
      </w:r>
      <w:r>
        <w:t xml:space="preserve"> May 2026. This research aims to compare the advantage of using reinforced machine learning ai compared to a behaviour tree ai in a game environment. The research will be written up and submitted for assessment </w:t>
      </w:r>
      <w:proofErr w:type="gramStart"/>
      <w:r>
        <w:t>in</w:t>
      </w:r>
      <w:proofErr w:type="gramEnd"/>
      <w:r>
        <w:t xml:space="preserve"> 5</w:t>
      </w:r>
      <w:r>
        <w:rPr>
          <w:vertAlign w:val="superscript"/>
        </w:rPr>
        <w:t>th</w:t>
      </w:r>
      <w:r>
        <w:t xml:space="preserve"> May 2026 and may be used for external publication. The data will be retained for 12 months after submission or external publication, whichever is the later date.</w:t>
      </w:r>
    </w:p>
    <w:p w14:paraId="0340F5E7" w14:textId="77777777" w:rsidR="00867D66" w:rsidRDefault="00000000">
      <w:pPr>
        <w:pStyle w:val="Standard"/>
        <w:jc w:val="left"/>
      </w:pPr>
      <w:r>
        <w:t>Please note that you can withdraw from this study at any time up to 14 days after your participation without giving any reason or explanation.  All responses will be treated in confidence and will not be shared with any third party.  Data will be anonymised to protect your identity, and all information collected will be securely destroyed upon successful completion of the award.</w:t>
      </w:r>
    </w:p>
    <w:p w14:paraId="6E265876" w14:textId="77777777" w:rsidR="00867D66" w:rsidRDefault="00000000">
      <w:pPr>
        <w:pStyle w:val="Standard"/>
        <w:jc w:val="left"/>
      </w:pPr>
      <w:r>
        <w:rPr>
          <w:i/>
          <w:iCs/>
        </w:rPr>
        <w:t>Please can you answer the following questions:</w:t>
      </w:r>
    </w:p>
    <w:tbl>
      <w:tblPr>
        <w:tblW w:w="9016" w:type="dxa"/>
        <w:tblInd w:w="5" w:type="dxa"/>
        <w:tblLayout w:type="fixed"/>
        <w:tblCellMar>
          <w:left w:w="10" w:type="dxa"/>
          <w:right w:w="10" w:type="dxa"/>
        </w:tblCellMar>
        <w:tblLook w:val="04A0" w:firstRow="1" w:lastRow="0" w:firstColumn="1" w:lastColumn="0" w:noHBand="0" w:noVBand="1"/>
      </w:tblPr>
      <w:tblGrid>
        <w:gridCol w:w="6941"/>
        <w:gridCol w:w="2075"/>
      </w:tblGrid>
      <w:tr w:rsidR="00867D66" w14:paraId="2122984C" w14:textId="77777777">
        <w:tblPrEx>
          <w:tblCellMar>
            <w:top w:w="0" w:type="dxa"/>
            <w:bottom w:w="0" w:type="dxa"/>
          </w:tblCellMar>
        </w:tblPrEx>
        <w:tc>
          <w:tcPr>
            <w:tcW w:w="6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1C93E4" w14:textId="77777777" w:rsidR="00867D66" w:rsidRDefault="00000000">
            <w:pPr>
              <w:pStyle w:val="Standard"/>
              <w:jc w:val="left"/>
            </w:pPr>
            <w:r>
              <w:rPr>
                <w:b/>
                <w:bCs/>
              </w:rPr>
              <w:t>Question</w:t>
            </w:r>
          </w:p>
        </w:tc>
        <w:tc>
          <w:tcPr>
            <w:tcW w:w="2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626752" w14:textId="77777777" w:rsidR="00867D66" w:rsidRDefault="00000000">
            <w:pPr>
              <w:pStyle w:val="Standard"/>
              <w:jc w:val="center"/>
            </w:pPr>
            <w:r>
              <w:rPr>
                <w:b/>
                <w:bCs/>
              </w:rPr>
              <w:t>Response</w:t>
            </w:r>
          </w:p>
        </w:tc>
      </w:tr>
      <w:tr w:rsidR="00867D66" w14:paraId="3F6F36E7" w14:textId="77777777">
        <w:tblPrEx>
          <w:tblCellMar>
            <w:top w:w="0" w:type="dxa"/>
            <w:bottom w:w="0" w:type="dxa"/>
          </w:tblCellMar>
        </w:tblPrEx>
        <w:tc>
          <w:tcPr>
            <w:tcW w:w="6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39577A" w14:textId="77777777" w:rsidR="00867D66" w:rsidRDefault="00000000">
            <w:pPr>
              <w:pStyle w:val="Standard"/>
              <w:jc w:val="left"/>
            </w:pPr>
            <w:r>
              <w:t>Have you read and understood the information sheet inviting you to participate in this research?</w:t>
            </w:r>
          </w:p>
        </w:tc>
        <w:tc>
          <w:tcPr>
            <w:tcW w:w="2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DDC22D" w14:textId="77777777" w:rsidR="00867D66" w:rsidRDefault="00000000">
            <w:pPr>
              <w:pStyle w:val="Standard"/>
              <w:jc w:val="center"/>
            </w:pPr>
            <w:r>
              <w:rPr>
                <w:shd w:val="clear" w:color="auto" w:fill="FFFF00"/>
              </w:rPr>
              <w:t xml:space="preserve">Yes </w:t>
            </w:r>
            <w:r>
              <w:t>/ No</w:t>
            </w:r>
          </w:p>
        </w:tc>
      </w:tr>
      <w:tr w:rsidR="00867D66" w14:paraId="557603C8" w14:textId="77777777">
        <w:tblPrEx>
          <w:tblCellMar>
            <w:top w:w="0" w:type="dxa"/>
            <w:bottom w:w="0" w:type="dxa"/>
          </w:tblCellMar>
        </w:tblPrEx>
        <w:tc>
          <w:tcPr>
            <w:tcW w:w="6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9A0DD1" w14:textId="77777777" w:rsidR="00867D66" w:rsidRDefault="00000000">
            <w:pPr>
              <w:pStyle w:val="Standard"/>
              <w:jc w:val="left"/>
            </w:pPr>
            <w:r>
              <w:t>Have you been given the opportunity to ask any questions you have about the research?</w:t>
            </w:r>
          </w:p>
        </w:tc>
        <w:tc>
          <w:tcPr>
            <w:tcW w:w="2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10D2DC" w14:textId="77777777" w:rsidR="00867D66" w:rsidRDefault="00000000">
            <w:pPr>
              <w:pStyle w:val="Standard"/>
              <w:jc w:val="center"/>
            </w:pPr>
            <w:r>
              <w:rPr>
                <w:shd w:val="clear" w:color="auto" w:fill="FFFF00"/>
              </w:rPr>
              <w:t>Yes</w:t>
            </w:r>
            <w:r>
              <w:t xml:space="preserve"> / No</w:t>
            </w:r>
          </w:p>
        </w:tc>
      </w:tr>
      <w:tr w:rsidR="00867D66" w14:paraId="2D80DD86" w14:textId="77777777">
        <w:tblPrEx>
          <w:tblCellMar>
            <w:top w:w="0" w:type="dxa"/>
            <w:bottom w:w="0" w:type="dxa"/>
          </w:tblCellMar>
        </w:tblPrEx>
        <w:tc>
          <w:tcPr>
            <w:tcW w:w="6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7C02E6" w14:textId="77777777" w:rsidR="00867D66" w:rsidRDefault="00000000">
            <w:pPr>
              <w:pStyle w:val="Standard"/>
              <w:jc w:val="left"/>
            </w:pPr>
            <w:r>
              <w:t>Do you agree to participate in the research, as outlined in the information sheet?</w:t>
            </w:r>
          </w:p>
        </w:tc>
        <w:tc>
          <w:tcPr>
            <w:tcW w:w="2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87F2F7" w14:textId="77777777" w:rsidR="00867D66" w:rsidRDefault="00000000">
            <w:pPr>
              <w:pStyle w:val="Standard"/>
              <w:jc w:val="center"/>
            </w:pPr>
            <w:r>
              <w:rPr>
                <w:shd w:val="clear" w:color="auto" w:fill="FFFF00"/>
              </w:rPr>
              <w:t>Yes</w:t>
            </w:r>
            <w:r>
              <w:t xml:space="preserve"> / No</w:t>
            </w:r>
          </w:p>
        </w:tc>
      </w:tr>
      <w:tr w:rsidR="00867D66" w14:paraId="7148FCDC" w14:textId="77777777">
        <w:tblPrEx>
          <w:tblCellMar>
            <w:top w:w="0" w:type="dxa"/>
            <w:bottom w:w="0" w:type="dxa"/>
          </w:tblCellMar>
        </w:tblPrEx>
        <w:tc>
          <w:tcPr>
            <w:tcW w:w="6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BF37D2" w14:textId="77777777" w:rsidR="00867D66" w:rsidRDefault="00000000">
            <w:pPr>
              <w:pStyle w:val="Standard"/>
              <w:jc w:val="left"/>
            </w:pPr>
            <w:r>
              <w:t>Do you understand that you are free to withdraw from the study without giving reasons?</w:t>
            </w:r>
          </w:p>
        </w:tc>
        <w:tc>
          <w:tcPr>
            <w:tcW w:w="2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CD3A79" w14:textId="77777777" w:rsidR="00867D66" w:rsidRDefault="00000000">
            <w:pPr>
              <w:pStyle w:val="Standard"/>
              <w:jc w:val="center"/>
            </w:pPr>
            <w:r>
              <w:rPr>
                <w:shd w:val="clear" w:color="auto" w:fill="FFFF00"/>
              </w:rPr>
              <w:t>Yes</w:t>
            </w:r>
            <w:r>
              <w:t xml:space="preserve"> / No</w:t>
            </w:r>
          </w:p>
        </w:tc>
      </w:tr>
      <w:tr w:rsidR="00867D66" w14:paraId="252712C3" w14:textId="77777777">
        <w:tblPrEx>
          <w:tblCellMar>
            <w:top w:w="0" w:type="dxa"/>
            <w:bottom w:w="0" w:type="dxa"/>
          </w:tblCellMar>
        </w:tblPrEx>
        <w:tc>
          <w:tcPr>
            <w:tcW w:w="6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197A03" w14:textId="77777777" w:rsidR="00867D66" w:rsidRDefault="00000000">
            <w:pPr>
              <w:pStyle w:val="Standard"/>
              <w:jc w:val="left"/>
            </w:pPr>
            <w:r>
              <w:t>Do you give permission for the researcher and their supervisor named above to have access to the data provided by you?</w:t>
            </w:r>
          </w:p>
        </w:tc>
        <w:tc>
          <w:tcPr>
            <w:tcW w:w="2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6A82C2" w14:textId="77777777" w:rsidR="00867D66" w:rsidRDefault="00000000">
            <w:pPr>
              <w:pStyle w:val="Standard"/>
              <w:jc w:val="center"/>
            </w:pPr>
            <w:r>
              <w:rPr>
                <w:shd w:val="clear" w:color="auto" w:fill="FFFF00"/>
              </w:rPr>
              <w:t>Yes</w:t>
            </w:r>
            <w:r>
              <w:t xml:space="preserve"> / No</w:t>
            </w:r>
          </w:p>
        </w:tc>
      </w:tr>
      <w:tr w:rsidR="00867D66" w14:paraId="29D57E43" w14:textId="77777777">
        <w:tblPrEx>
          <w:tblCellMar>
            <w:top w:w="0" w:type="dxa"/>
            <w:bottom w:w="0" w:type="dxa"/>
          </w:tblCellMar>
        </w:tblPrEx>
        <w:tc>
          <w:tcPr>
            <w:tcW w:w="6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0784DA" w14:textId="77777777" w:rsidR="00867D66" w:rsidRDefault="00000000">
            <w:pPr>
              <w:pStyle w:val="Standard"/>
              <w:jc w:val="left"/>
            </w:pPr>
            <w:r>
              <w:t>Do you understand that the data collected from you will be anonymised, securely stored during the research and securely destroyed at the end of the study?</w:t>
            </w:r>
          </w:p>
        </w:tc>
        <w:tc>
          <w:tcPr>
            <w:tcW w:w="20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07A03" w14:textId="77777777" w:rsidR="00867D66" w:rsidRDefault="00000000">
            <w:pPr>
              <w:pStyle w:val="Standard"/>
              <w:jc w:val="center"/>
            </w:pPr>
            <w:r>
              <w:rPr>
                <w:shd w:val="clear" w:color="auto" w:fill="FFFF00"/>
              </w:rPr>
              <w:t>Yes</w:t>
            </w:r>
            <w:r>
              <w:t xml:space="preserve"> / No</w:t>
            </w:r>
          </w:p>
        </w:tc>
      </w:tr>
    </w:tbl>
    <w:p w14:paraId="7E599A84" w14:textId="77777777" w:rsidR="00867D66" w:rsidRDefault="00867D66">
      <w:pPr>
        <w:pStyle w:val="Standard"/>
        <w:jc w:val="left"/>
        <w:rPr>
          <w:i/>
          <w:iCs/>
        </w:rPr>
      </w:pPr>
    </w:p>
    <w:p w14:paraId="4E89B369" w14:textId="77777777" w:rsidR="00867D66" w:rsidRDefault="00000000">
      <w:pPr>
        <w:pStyle w:val="Standard"/>
        <w:jc w:val="left"/>
      </w:pPr>
      <w:r>
        <w:rPr>
          <w:i/>
          <w:iCs/>
        </w:rPr>
        <w:t xml:space="preserve">Please sign below to confirm that you have voluntarily decided to participate in this research project named above and that you have read and fully understood the accompanying information sheet.  </w:t>
      </w:r>
    </w:p>
    <w:tbl>
      <w:tblPr>
        <w:tblW w:w="9016" w:type="dxa"/>
        <w:tblInd w:w="5" w:type="dxa"/>
        <w:tblLayout w:type="fixed"/>
        <w:tblCellMar>
          <w:left w:w="10" w:type="dxa"/>
          <w:right w:w="10" w:type="dxa"/>
        </w:tblCellMar>
        <w:tblLook w:val="04A0" w:firstRow="1" w:lastRow="0" w:firstColumn="1" w:lastColumn="0" w:noHBand="0" w:noVBand="1"/>
      </w:tblPr>
      <w:tblGrid>
        <w:gridCol w:w="5948"/>
        <w:gridCol w:w="3068"/>
      </w:tblGrid>
      <w:tr w:rsidR="00867D66" w14:paraId="0CB75607" w14:textId="77777777">
        <w:tblPrEx>
          <w:tblCellMar>
            <w:top w:w="0" w:type="dxa"/>
            <w:bottom w:w="0" w:type="dxa"/>
          </w:tblCellMar>
        </w:tblPrEx>
        <w:tc>
          <w:tcPr>
            <w:tcW w:w="59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B4ADEC" w14:textId="77777777" w:rsidR="00867D66" w:rsidRDefault="00000000">
            <w:pPr>
              <w:pStyle w:val="Standard"/>
              <w:jc w:val="left"/>
            </w:pPr>
            <w:r>
              <w:rPr>
                <w:noProof/>
              </w:rPr>
              <mc:AlternateContent>
                <mc:Choice Requires="wps">
                  <w:drawing>
                    <wp:anchor distT="0" distB="0" distL="114300" distR="114300" simplePos="0" relativeHeight="251658240" behindDoc="0" locked="0" layoutInCell="1" allowOverlap="1" wp14:anchorId="209859BF" wp14:editId="0FB7AA57">
                      <wp:simplePos x="0" y="0"/>
                      <wp:positionH relativeFrom="column">
                        <wp:posOffset>2031052</wp:posOffset>
                      </wp:positionH>
                      <wp:positionV relativeFrom="paragraph">
                        <wp:posOffset>-456244</wp:posOffset>
                      </wp:positionV>
                      <wp:extent cx="359414" cy="1406520"/>
                      <wp:effectExtent l="9847" t="9203" r="0" b="12383"/>
                      <wp:wrapNone/>
                      <wp:docPr id="1407577121" name="Bézier curve 1"/>
                      <wp:cNvGraphicFramePr/>
                      <a:graphic xmlns:a="http://schemas.openxmlformats.org/drawingml/2006/main">
                        <a:graphicData uri="http://schemas.microsoft.com/office/word/2010/wordprocessingShape">
                          <wps:wsp>
                            <wps:cNvSpPr/>
                            <wps:spPr>
                              <a:xfrm rot="5400013">
                                <a:off x="0" y="0"/>
                                <a:ext cx="359414" cy="1406520"/>
                              </a:xfrm>
                              <a:custGeom>
                                <a:avLst/>
                                <a:gdLst>
                                  <a:gd name="f0" fmla="val w"/>
                                  <a:gd name="f1" fmla="val h"/>
                                  <a:gd name="f2" fmla="val 0"/>
                                  <a:gd name="f3" fmla="val 1001"/>
                                  <a:gd name="f4" fmla="val 3909"/>
                                  <a:gd name="f5" fmla="val 2131"/>
                                  <a:gd name="f6" fmla="val 139"/>
                                  <a:gd name="f7" fmla="val 2168"/>
                                  <a:gd name="f8" fmla="val 261"/>
                                  <a:gd name="f9" fmla="val 2077"/>
                                  <a:gd name="f10" fmla="val 397"/>
                                  <a:gd name="f11" fmla="val 2064"/>
                                  <a:gd name="f12" fmla="val 464"/>
                                  <a:gd name="f13" fmla="val 2057"/>
                                  <a:gd name="f14" fmla="val 747"/>
                                  <a:gd name="f15" fmla="val 1831"/>
                                  <a:gd name="f16" fmla="val 582"/>
                                  <a:gd name="f17" fmla="val 2143"/>
                                  <a:gd name="f18" fmla="val 411"/>
                                  <a:gd name="f19" fmla="val 2467"/>
                                  <a:gd name="f20" fmla="val 480"/>
                                  <a:gd name="f21" fmla="val 2043"/>
                                  <a:gd name="f22" fmla="val 489"/>
                                  <a:gd name="f23" fmla="val 1984"/>
                                  <a:gd name="f24" fmla="val 508"/>
                                  <a:gd name="f25" fmla="val 1847"/>
                                  <a:gd name="f26" fmla="val 575"/>
                                  <a:gd name="f27" fmla="val 1662"/>
                                  <a:gd name="f28" fmla="val 476"/>
                                  <a:gd name="f29" fmla="val 1561"/>
                                  <a:gd name="f30" fmla="val 324"/>
                                  <a:gd name="f31" fmla="val 1405"/>
                                  <a:gd name="f32" fmla="val 467"/>
                                  <a:gd name="f33" fmla="val 1317"/>
                                  <a:gd name="f34" fmla="val 1231"/>
                                  <a:gd name="f35" fmla="val 651"/>
                                  <a:gd name="f36" fmla="val 1180"/>
                                  <a:gd name="f37" fmla="val 99"/>
                                  <a:gd name="f38" fmla="val 1030"/>
                                  <a:gd name="f39" fmla="val 450"/>
                                  <a:gd name="f40" fmla="val 967"/>
                                  <a:gd name="f41" fmla="val 702"/>
                                  <a:gd name="f42" fmla="val 921"/>
                                  <a:gd name="f43" fmla="val 504"/>
                                  <a:gd name="f44" fmla="val 534"/>
                                  <a:gd name="f45" fmla="val 383"/>
                                  <a:gd name="f46" fmla="val 245"/>
                                  <a:gd name="f47" fmla="val 636"/>
                                  <a:gd name="f48" fmla="val 345"/>
                                  <a:gd name="f49" fmla="val 868"/>
                                  <a:gd name="f50" fmla="val 356"/>
                                  <a:gd name="f51" fmla="val 1005"/>
                                  <a:gd name="f52" fmla="val 370"/>
                                  <a:gd name="f53" fmla="val 1177"/>
                                  <a:gd name="f54" fmla="val 443"/>
                                  <a:gd name="f55" fmla="val 1332"/>
                                  <a:gd name="f56" fmla="val 1496"/>
                                  <a:gd name="f57" fmla="val 545"/>
                                  <a:gd name="f58" fmla="val 1699"/>
                                  <a:gd name="f59" fmla="val 1908"/>
                                  <a:gd name="f60" fmla="val 647"/>
                                  <a:gd name="f61" fmla="val 2104"/>
                                  <a:gd name="f62" fmla="val 706"/>
                                  <a:gd name="f63" fmla="val 2263"/>
                                  <a:gd name="f64" fmla="val 720"/>
                                  <a:gd name="f65" fmla="val 2434"/>
                                  <a:gd name="f66" fmla="val 767"/>
                                  <a:gd name="f67" fmla="val 2593"/>
                                  <a:gd name="f68" fmla="val 818"/>
                                  <a:gd name="f69" fmla="val 2762"/>
                                  <a:gd name="f70" fmla="val 859"/>
                                  <a:gd name="f71" fmla="val 2939"/>
                                  <a:gd name="f72" fmla="val 900"/>
                                  <a:gd name="f73" fmla="val 3110"/>
                                  <a:gd name="f74" fmla="val 940"/>
                                  <a:gd name="f75" fmla="val 3279"/>
                                  <a:gd name="f76" fmla="val 944"/>
                                  <a:gd name="f77" fmla="val 3455"/>
                                  <a:gd name="f78" fmla="val 979"/>
                                  <a:gd name="f79" fmla="val 3625"/>
                                  <a:gd name="f80" fmla="val 988"/>
                                  <a:gd name="f81" fmla="val 3669"/>
                                  <a:gd name="f82" fmla="val 1031"/>
                                  <a:gd name="f83" fmla="val 4135"/>
                                  <a:gd name="f84" fmla="val 965"/>
                                  <a:gd name="f85" fmla="val 3771"/>
                                  <a:gd name="f86" fmla="val 936"/>
                                  <a:gd name="f87" fmla="val 3613"/>
                                  <a:gd name="f88" fmla="val 882"/>
                                  <a:gd name="f89" fmla="val 3457"/>
                                  <a:gd name="f90" fmla="val 873"/>
                                  <a:gd name="f91" fmla="val 3295"/>
                                  <a:gd name="f92" fmla="val 862"/>
                                  <a:gd name="f93" fmla="val 3092"/>
                                  <a:gd name="f94" fmla="val 810"/>
                                  <a:gd name="f95" fmla="val 2891"/>
                                  <a:gd name="f96" fmla="val 806"/>
                                  <a:gd name="f97" fmla="val 2686"/>
                                  <a:gd name="f98" fmla="val 803"/>
                                  <a:gd name="f99" fmla="val 2477"/>
                                  <a:gd name="f100" fmla="val 790"/>
                                  <a:gd name="f101" fmla="val 2265"/>
                                  <a:gd name="f102" fmla="val 2051"/>
                                  <a:gd name="f103" fmla="val 744"/>
                                  <a:gd name="f104" fmla="val 730"/>
                                  <a:gd name="f105" fmla="val 1618"/>
                                  <a:gd name="f106" fmla="val 688"/>
                                  <a:gd name="f107" fmla="val 1402"/>
                                  <a:gd name="f108" fmla="val 656"/>
                                  <a:gd name="f109" fmla="val 1237"/>
                                  <a:gd name="f110" fmla="val 646"/>
                                  <a:gd name="f111" fmla="val 1062"/>
                                  <a:gd name="f112" fmla="val 594"/>
                                  <a:gd name="f113" fmla="val 548"/>
                                  <a:gd name="f114" fmla="val 753"/>
                                  <a:gd name="f115" fmla="val 532"/>
                                  <a:gd name="f116" fmla="val 596"/>
                                  <a:gd name="f117" fmla="val 425"/>
                                  <a:gd name="f118" fmla="val 316"/>
                                  <a:gd name="f119" fmla="val 452"/>
                                  <a:gd name="f120" fmla="val 166"/>
                                  <a:gd name="f121" fmla="val 409"/>
                                  <a:gd name="f122" fmla="val 26"/>
                                  <a:gd name="f123" fmla="*/ f0 1 1001"/>
                                  <a:gd name="f124" fmla="*/ f1 1 3909"/>
                                  <a:gd name="f125" fmla="val f2"/>
                                  <a:gd name="f126" fmla="val f3"/>
                                  <a:gd name="f127" fmla="val f4"/>
                                  <a:gd name="f128" fmla="+- f127 0 f125"/>
                                  <a:gd name="f129" fmla="+- f126 0 f125"/>
                                  <a:gd name="f130" fmla="*/ f129 1 1001"/>
                                  <a:gd name="f131" fmla="*/ f128 1 3909"/>
                                  <a:gd name="f132" fmla="*/ f125 1 f130"/>
                                  <a:gd name="f133" fmla="*/ f126 1 f130"/>
                                  <a:gd name="f134" fmla="*/ f125 1 f131"/>
                                  <a:gd name="f135" fmla="*/ f127 1 f131"/>
                                  <a:gd name="f136" fmla="*/ f132 f123 1"/>
                                  <a:gd name="f137" fmla="*/ f133 f123 1"/>
                                  <a:gd name="f138" fmla="*/ f135 f124 1"/>
                                  <a:gd name="f139" fmla="*/ f134 f124 1"/>
                                </a:gdLst>
                                <a:ahLst/>
                                <a:cxnLst>
                                  <a:cxn ang="3cd4">
                                    <a:pos x="hc" y="t"/>
                                  </a:cxn>
                                  <a:cxn ang="0">
                                    <a:pos x="r" y="vc"/>
                                  </a:cxn>
                                  <a:cxn ang="cd4">
                                    <a:pos x="hc" y="b"/>
                                  </a:cxn>
                                  <a:cxn ang="cd2">
                                    <a:pos x="l" y="vc"/>
                                  </a:cxn>
                                </a:cxnLst>
                                <a:rect l="f136" t="f139" r="f137" b="f138"/>
                                <a:pathLst>
                                  <a:path w="1001" h="3909">
                                    <a:moveTo>
                                      <a:pt x="f2" y="f5"/>
                                    </a:moveTo>
                                    <a:cubicBezTo>
                                      <a:pt x="f6" y="f7"/>
                                      <a:pt x="f8" y="f9"/>
                                      <a:pt x="f10" y="f11"/>
                                    </a:cubicBezTo>
                                    <a:cubicBezTo>
                                      <a:pt x="f12" y="f13"/>
                                      <a:pt x="f14" y="f15"/>
                                      <a:pt x="f16" y="f17"/>
                                    </a:cubicBezTo>
                                    <a:cubicBezTo>
                                      <a:pt x="f18" y="f19"/>
                                      <a:pt x="f20" y="f21"/>
                                      <a:pt x="f22" y="f23"/>
                                    </a:cubicBezTo>
                                    <a:cubicBezTo>
                                      <a:pt x="f24" y="f25"/>
                                      <a:pt x="f26" y="f27"/>
                                      <a:pt x="f28" y="f29"/>
                                    </a:cubicBezTo>
                                    <a:cubicBezTo>
                                      <a:pt x="f30" y="f31"/>
                                      <a:pt x="f32" y="f33"/>
                                      <a:pt x="f16" y="f34"/>
                                    </a:cubicBezTo>
                                    <a:cubicBezTo>
                                      <a:pt x="f35" y="f36"/>
                                      <a:pt x="f37" y="f38"/>
                                      <a:pt x="f39" y="f40"/>
                                    </a:cubicBezTo>
                                    <a:cubicBezTo>
                                      <a:pt x="f41" y="f42"/>
                                      <a:pt x="f43" y="f44"/>
                                      <a:pt x="f45" y="f16"/>
                                    </a:cubicBezTo>
                                    <a:cubicBezTo>
                                      <a:pt x="f46" y="f47"/>
                                      <a:pt x="f48" y="f49"/>
                                      <a:pt x="f50" y="f51"/>
                                    </a:cubicBezTo>
                                    <a:cubicBezTo>
                                      <a:pt x="f52" y="f53"/>
                                      <a:pt x="f54" y="f55"/>
                                      <a:pt x="f22" y="f56"/>
                                    </a:cubicBezTo>
                                    <a:cubicBezTo>
                                      <a:pt x="f57" y="f58"/>
                                      <a:pt x="f26" y="f59"/>
                                      <a:pt x="f60" y="f61"/>
                                    </a:cubicBezTo>
                                    <a:cubicBezTo>
                                      <a:pt x="f62" y="f63"/>
                                      <a:pt x="f64" y="f65"/>
                                      <a:pt x="f66" y="f67"/>
                                    </a:cubicBezTo>
                                    <a:cubicBezTo>
                                      <a:pt x="f68" y="f69"/>
                                      <a:pt x="f70" y="f71"/>
                                      <a:pt x="f72" y="f73"/>
                                    </a:cubicBezTo>
                                    <a:cubicBezTo>
                                      <a:pt x="f74" y="f75"/>
                                      <a:pt x="f76" y="f77"/>
                                      <a:pt x="f78" y="f79"/>
                                    </a:cubicBezTo>
                                    <a:cubicBezTo>
                                      <a:pt x="f80" y="f81"/>
                                      <a:pt x="f82" y="f83"/>
                                      <a:pt x="f84" y="f85"/>
                                    </a:cubicBezTo>
                                    <a:cubicBezTo>
                                      <a:pt x="f86" y="f87"/>
                                      <a:pt x="f88" y="f89"/>
                                      <a:pt x="f90" y="f91"/>
                                    </a:cubicBezTo>
                                    <a:cubicBezTo>
                                      <a:pt x="f92" y="f93"/>
                                      <a:pt x="f94" y="f95"/>
                                      <a:pt x="f96" y="f97"/>
                                    </a:cubicBezTo>
                                    <a:cubicBezTo>
                                      <a:pt x="f98" y="f99"/>
                                      <a:pt x="f100" y="f101"/>
                                      <a:pt x="f66" y="f102"/>
                                    </a:cubicBezTo>
                                    <a:cubicBezTo>
                                      <a:pt x="f103" y="f15"/>
                                      <a:pt x="f104" y="f105"/>
                                      <a:pt x="f106" y="f107"/>
                                    </a:cubicBezTo>
                                    <a:cubicBezTo>
                                      <a:pt x="f108" y="f109"/>
                                      <a:pt x="f110" y="f111"/>
                                      <a:pt x="f112" y="f72"/>
                                    </a:cubicBezTo>
                                    <a:cubicBezTo>
                                      <a:pt x="f113" y="f114"/>
                                      <a:pt x="f115" y="f116"/>
                                      <a:pt x="f28" y="f39"/>
                                    </a:cubicBezTo>
                                    <a:cubicBezTo>
                                      <a:pt x="f117" y="f118"/>
                                      <a:pt x="f119" y="f120"/>
                                      <a:pt x="f121" y="f122"/>
                                    </a:cubicBezTo>
                                    <a:lnTo>
                                      <a:pt x="f121" y="f2"/>
                                    </a:lnTo>
                                  </a:path>
                                </a:pathLst>
                              </a:custGeom>
                              <a:noFill/>
                              <a:ln w="6839" cap="flat">
                                <a:solidFill>
                                  <a:srgbClr val="000000"/>
                                </a:solidFill>
                                <a:prstDash val="solid"/>
                                <a:miter/>
                              </a:ln>
                            </wps:spPr>
                            <wps:txbx>
                              <w:txbxContent>
                                <w:p w14:paraId="2A3768C3" w14:textId="77777777" w:rsidR="00867D66" w:rsidRDefault="00867D66"/>
                              </w:txbxContent>
                            </wps:txbx>
                            <wps:bodyPr vert="horz" wrap="none" lIns="3959" tIns="3959" rIns="3959" bIns="3959" anchor="ctr" anchorCtr="1" compatLnSpc="0">
                              <a:noAutofit/>
                            </wps:bodyPr>
                          </wps:wsp>
                        </a:graphicData>
                      </a:graphic>
                    </wp:anchor>
                  </w:drawing>
                </mc:Choice>
                <mc:Fallback>
                  <w:pict>
                    <v:shape w14:anchorId="209859BF" id="Bézier curve 1" o:spid="_x0000_s1026" style="position:absolute;margin-left:159.95pt;margin-top:-35.9pt;width:28.3pt;height:110.75pt;rotation:5898254fd;z-index:251658240;visibility:visible;mso-wrap-style:none;mso-wrap-distance-left:9pt;mso-wrap-distance-top:0;mso-wrap-distance-right:9pt;mso-wrap-distance-bottom:0;mso-position-horizontal:absolute;mso-position-horizontal-relative:text;mso-position-vertical:absolute;mso-position-vertical-relative:text;v-text-anchor:middle-center" coordsize="1001,390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" adj="-11796480,,5400" path="m,2131v139,37,261,-54,397,-67c464,2057,747,1831,582,2143,411,2467,480,2043,489,1984v19,-137,86,-322,-13,-423c324,1405,467,1317,582,1231,651,1180,99,1030,450,967,702,921,504,534,383,582v-138,54,-38,286,-27,423c370,1177,443,1332,489,1496v56,203,86,412,158,608c706,2263,720,2434,767,2593v51,169,92,346,133,517c940,3279,944,3455,979,3625v9,44,52,510,-14,146c936,3613,882,3457,873,3295,862,3092,810,2891,806,2686v-3,-209,-16,-421,-39,-635c744,1831,730,1618,688,1402,656,1237,646,1062,594,900,548,753,532,596,476,450,425,316,452,166,409,26l409,e" filled="f" strokeweight=".18997mm">
                      <v:stroke joinstyle="miter"/>
                      <v:formulas/>
                      <v:path arrowok="t" o:connecttype="custom" o:connectlocs="179707,0;359414,703260;179707,1406520;0,703260" o:connectangles="270,0,90,180" textboxrect="0,0,1001,3909"/>
                      <v:textbox inset=".11mm,.11mm,.11mm,.11mm">
                        <w:txbxContent>
                          <w:p w14:paraId="2A3768C3" w14:textId="77777777" w:rsidR="00867D66" w:rsidRDefault="00867D66"/>
                        </w:txbxContent>
                      </v:textbox>
                    </v:shape>
                  </w:pict>
                </mc:Fallback>
              </mc:AlternateContent>
            </w:r>
            <w:r>
              <w:t>Signature of Participant:</w:t>
            </w:r>
          </w:p>
        </w:tc>
        <w:tc>
          <w:tcPr>
            <w:tcW w:w="30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80E3FE" w14:textId="77777777" w:rsidR="00867D66" w:rsidRDefault="00000000">
            <w:pPr>
              <w:pStyle w:val="Standard"/>
              <w:jc w:val="left"/>
            </w:pPr>
            <w:r>
              <w:t>Date:</w:t>
            </w:r>
          </w:p>
        </w:tc>
      </w:tr>
      <w:tr w:rsidR="00867D66" w14:paraId="58696B3B" w14:textId="77777777">
        <w:tblPrEx>
          <w:tblCellMar>
            <w:top w:w="0" w:type="dxa"/>
            <w:bottom w:w="0" w:type="dxa"/>
          </w:tblCellMar>
        </w:tblPrEx>
        <w:tc>
          <w:tcPr>
            <w:tcW w:w="59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6BFA58" w14:textId="77777777" w:rsidR="00867D66" w:rsidRDefault="00000000">
            <w:pPr>
              <w:pStyle w:val="Standard"/>
              <w:jc w:val="left"/>
            </w:pPr>
            <w:r>
              <w:t>Name of Participant: Timo Kok</w:t>
            </w:r>
          </w:p>
        </w:tc>
        <w:tc>
          <w:tcPr>
            <w:tcW w:w="30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6FFDD2" w14:textId="77777777" w:rsidR="00867D66" w:rsidRDefault="00000000">
            <w:pPr>
              <w:pStyle w:val="Standard"/>
              <w:jc w:val="left"/>
            </w:pPr>
            <w:r>
              <w:t>29</w:t>
            </w:r>
            <w:r>
              <w:rPr>
                <w:vertAlign w:val="superscript"/>
              </w:rPr>
              <w:t>th</w:t>
            </w:r>
            <w:r>
              <w:t xml:space="preserve"> April 2026</w:t>
            </w:r>
          </w:p>
        </w:tc>
      </w:tr>
      <w:tr w:rsidR="00867D66" w14:paraId="4247B750" w14:textId="77777777">
        <w:tblPrEx>
          <w:tblCellMar>
            <w:top w:w="0" w:type="dxa"/>
            <w:bottom w:w="0" w:type="dxa"/>
          </w:tblCellMar>
        </w:tblPrEx>
        <w:tc>
          <w:tcPr>
            <w:tcW w:w="59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439FB5" w14:textId="77777777" w:rsidR="00867D66" w:rsidRDefault="00000000">
            <w:pPr>
              <w:pStyle w:val="Standard"/>
              <w:jc w:val="left"/>
            </w:pPr>
            <w:r>
              <w:t>Signature of Researcher: TH</w:t>
            </w:r>
          </w:p>
        </w:tc>
        <w:tc>
          <w:tcPr>
            <w:tcW w:w="30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52C476" w14:textId="77777777" w:rsidR="00867D66" w:rsidRDefault="00000000">
            <w:pPr>
              <w:pStyle w:val="Standard"/>
              <w:jc w:val="left"/>
            </w:pPr>
            <w:r>
              <w:t>Date:</w:t>
            </w:r>
          </w:p>
        </w:tc>
      </w:tr>
      <w:tr w:rsidR="00867D66" w14:paraId="44B9C489" w14:textId="77777777">
        <w:tblPrEx>
          <w:tblCellMar>
            <w:top w:w="0" w:type="dxa"/>
            <w:bottom w:w="0" w:type="dxa"/>
          </w:tblCellMar>
        </w:tblPrEx>
        <w:tc>
          <w:tcPr>
            <w:tcW w:w="59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5046BC" w14:textId="77777777" w:rsidR="00867D66" w:rsidRDefault="00000000">
            <w:pPr>
              <w:pStyle w:val="Standard"/>
              <w:jc w:val="left"/>
            </w:pPr>
            <w:r>
              <w:t>Name of Researcher: Tamer Hussen</w:t>
            </w:r>
          </w:p>
        </w:tc>
        <w:tc>
          <w:tcPr>
            <w:tcW w:w="30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B68FDC" w14:textId="77777777" w:rsidR="00867D66" w:rsidRDefault="00000000">
            <w:pPr>
              <w:pStyle w:val="Standard"/>
              <w:ind w:left="720" w:hanging="720"/>
              <w:jc w:val="left"/>
            </w:pPr>
            <w:r>
              <w:t>19/04/2026</w:t>
            </w:r>
          </w:p>
        </w:tc>
      </w:tr>
      <w:tr w:rsidR="00867D66" w14:paraId="165A7ACE" w14:textId="77777777">
        <w:tblPrEx>
          <w:tblCellMar>
            <w:top w:w="0" w:type="dxa"/>
            <w:bottom w:w="0" w:type="dxa"/>
          </w:tblCellMar>
        </w:tblPrEx>
        <w:tc>
          <w:tcPr>
            <w:tcW w:w="59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B59EE7" w14:textId="77777777" w:rsidR="00867D66" w:rsidRDefault="00000000">
            <w:pPr>
              <w:pStyle w:val="Standard"/>
              <w:jc w:val="left"/>
            </w:pPr>
            <w:r>
              <w:lastRenderedPageBreak/>
              <w:t>Signature of Supervisor:</w:t>
            </w:r>
          </w:p>
        </w:tc>
        <w:tc>
          <w:tcPr>
            <w:tcW w:w="30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9DC34F" w14:textId="77777777" w:rsidR="00867D66" w:rsidRDefault="00000000">
            <w:pPr>
              <w:pStyle w:val="Standard"/>
              <w:jc w:val="left"/>
            </w:pPr>
            <w:r>
              <w:t>Date:</w:t>
            </w:r>
          </w:p>
        </w:tc>
      </w:tr>
      <w:tr w:rsidR="00867D66" w14:paraId="7DE66ED2" w14:textId="77777777">
        <w:tblPrEx>
          <w:tblCellMar>
            <w:top w:w="0" w:type="dxa"/>
            <w:bottom w:w="0" w:type="dxa"/>
          </w:tblCellMar>
        </w:tblPrEx>
        <w:tc>
          <w:tcPr>
            <w:tcW w:w="59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25E0CB" w14:textId="77777777" w:rsidR="00867D66" w:rsidRDefault="00000000">
            <w:pPr>
              <w:pStyle w:val="Standard"/>
              <w:jc w:val="left"/>
            </w:pPr>
            <w:r>
              <w:t>Name of Supervisor: Jan Krasniewicz</w:t>
            </w:r>
          </w:p>
        </w:tc>
        <w:tc>
          <w:tcPr>
            <w:tcW w:w="30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2D88D0" w14:textId="77777777" w:rsidR="00867D66" w:rsidRDefault="00867D66">
            <w:pPr>
              <w:pStyle w:val="Standard"/>
              <w:jc w:val="left"/>
            </w:pPr>
          </w:p>
        </w:tc>
      </w:tr>
    </w:tbl>
    <w:p w14:paraId="0C3677A3" w14:textId="77777777" w:rsidR="00867D66" w:rsidRDefault="00867D66">
      <w:pPr>
        <w:pStyle w:val="Standard"/>
        <w:jc w:val="left"/>
      </w:pPr>
    </w:p>
    <w:sectPr w:rsidR="00867D6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A340A" w14:textId="77777777" w:rsidR="003B456C" w:rsidRDefault="003B456C">
      <w:r>
        <w:separator/>
      </w:r>
    </w:p>
  </w:endnote>
  <w:endnote w:type="continuationSeparator" w:id="0">
    <w:p w14:paraId="011340E7" w14:textId="77777777" w:rsidR="003B456C" w:rsidRDefault="003B4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F">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977D2" w14:textId="77777777" w:rsidR="003B456C" w:rsidRDefault="003B456C">
      <w:r>
        <w:rPr>
          <w:color w:val="000000"/>
        </w:rPr>
        <w:separator/>
      </w:r>
    </w:p>
  </w:footnote>
  <w:footnote w:type="continuationSeparator" w:id="0">
    <w:p w14:paraId="15AC2533" w14:textId="77777777" w:rsidR="003B456C" w:rsidRDefault="003B45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10A53"/>
    <w:multiLevelType w:val="multilevel"/>
    <w:tmpl w:val="89BA366A"/>
    <w:styleLink w:val="WWNum1"/>
    <w:lvl w:ilvl="0">
      <w:start w:val="1"/>
      <w:numFmt w:val="decimal"/>
      <w:lvlText w:val="%1."/>
      <w:lvlJc w:val="left"/>
      <w:pPr>
        <w:ind w:left="360" w:hanging="360"/>
      </w:pPr>
    </w:lvl>
    <w:lvl w:ilvl="1">
      <w:start w:val="1"/>
      <w:numFmt w:val="lowerLetter"/>
      <w:lvlText w:val="."/>
      <w:lvlJc w:val="left"/>
      <w:pPr>
        <w:ind w:left="1080" w:hanging="360"/>
      </w:pPr>
    </w:lvl>
    <w:lvl w:ilvl="2">
      <w:start w:val="1"/>
      <w:numFmt w:val="lowerRoman"/>
      <w:lvlText w:val="."/>
      <w:lvlJc w:val="right"/>
      <w:pPr>
        <w:ind w:left="1800" w:hanging="180"/>
      </w:pPr>
    </w:lvl>
    <w:lvl w:ilvl="3">
      <w:start w:val="1"/>
      <w:numFmt w:val="decimal"/>
      <w:lvlText w:val="."/>
      <w:lvlJc w:val="left"/>
      <w:pPr>
        <w:ind w:left="2520" w:hanging="360"/>
      </w:pPr>
    </w:lvl>
    <w:lvl w:ilvl="4">
      <w:start w:val="1"/>
      <w:numFmt w:val="lowerLetter"/>
      <w:lvlText w:val="."/>
      <w:lvlJc w:val="left"/>
      <w:pPr>
        <w:ind w:left="3240" w:hanging="360"/>
      </w:pPr>
    </w:lvl>
    <w:lvl w:ilvl="5">
      <w:start w:val="1"/>
      <w:numFmt w:val="lowerRoman"/>
      <w:lvlText w:val="."/>
      <w:lvlJc w:val="right"/>
      <w:pPr>
        <w:ind w:left="3960" w:hanging="180"/>
      </w:pPr>
    </w:lvl>
    <w:lvl w:ilvl="6">
      <w:start w:val="1"/>
      <w:numFmt w:val="decimal"/>
      <w:lvlText w:val="."/>
      <w:lvlJc w:val="left"/>
      <w:pPr>
        <w:ind w:left="4680" w:hanging="360"/>
      </w:pPr>
    </w:lvl>
    <w:lvl w:ilvl="7">
      <w:start w:val="1"/>
      <w:numFmt w:val="lowerLetter"/>
      <w:lvlText w:val="."/>
      <w:lvlJc w:val="left"/>
      <w:pPr>
        <w:ind w:left="5400" w:hanging="360"/>
      </w:pPr>
    </w:lvl>
    <w:lvl w:ilvl="8">
      <w:start w:val="1"/>
      <w:numFmt w:val="lowerRoman"/>
      <w:lvlText w:val="."/>
      <w:lvlJc w:val="right"/>
      <w:pPr>
        <w:ind w:left="6120" w:hanging="180"/>
      </w:pPr>
    </w:lvl>
  </w:abstractNum>
  <w:abstractNum w:abstractNumId="1" w15:restartNumberingAfterBreak="0">
    <w:nsid w:val="5D746FA0"/>
    <w:multiLevelType w:val="multilevel"/>
    <w:tmpl w:val="5156A92A"/>
    <w:styleLink w:val="NoList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num w:numId="1" w16cid:durableId="523134006">
    <w:abstractNumId w:val="1"/>
  </w:num>
  <w:num w:numId="2" w16cid:durableId="1738043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67D66"/>
    <w:rsid w:val="003B456C"/>
    <w:rsid w:val="00867D66"/>
    <w:rsid w:val="00C23A00"/>
    <w:rsid w:val="00DA49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A86E0"/>
  <w15:docId w15:val="{E22279E8-6C8B-4A20-BC94-16A985D1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F"/>
        <w:sz w:val="22"/>
        <w:szCs w:val="22"/>
        <w:lang w:val="en-GB"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120"/>
      <w:jc w:val="both"/>
    </w:pPr>
    <w:rPr>
      <w:rFonts w:eastAsia="DengXian"/>
      <w:lang w:eastAsia="en-GB"/>
    </w:rPr>
  </w:style>
  <w:style w:type="paragraph" w:customStyle="1" w:styleId="Heading">
    <w:name w:val="Heading"/>
    <w:basedOn w:val="Standard"/>
    <w:next w:val="Textbody"/>
    <w:pPr>
      <w:keepNext/>
      <w:spacing w:before="240"/>
    </w:pPr>
    <w:rPr>
      <w:rFonts w:ascii="Liberation Sans" w:eastAsia="Microsoft YaHei" w:hAnsi="Liberation Sans" w:cs="Arial"/>
      <w:sz w:val="28"/>
      <w:szCs w:val="28"/>
    </w:rPr>
  </w:style>
  <w:style w:type="paragraph" w:customStyle="1" w:styleId="Textbody">
    <w:name w:val="Text body"/>
    <w:basedOn w:val="Standard"/>
    <w:pPr>
      <w:spacing w:after="140" w:line="276" w:lineRule="auto"/>
    </w:pPr>
  </w:style>
  <w:style w:type="paragraph" w:styleId="List">
    <w:name w:val="List"/>
    <w:basedOn w:val="Textbody"/>
    <w:rPr>
      <w:rFonts w:cs="Arial"/>
      <w:sz w:val="24"/>
    </w:rPr>
  </w:style>
  <w:style w:type="paragraph" w:styleId="Caption">
    <w:name w:val="caption"/>
    <w:basedOn w:val="Standard"/>
    <w:pPr>
      <w:suppressLineNumbers/>
      <w:spacing w:before="120"/>
    </w:pPr>
    <w:rPr>
      <w:rFonts w:cs="Arial"/>
      <w:i/>
      <w:iCs/>
      <w:sz w:val="24"/>
      <w:szCs w:val="24"/>
    </w:rPr>
  </w:style>
  <w:style w:type="paragraph" w:customStyle="1" w:styleId="Index">
    <w:name w:val="Index"/>
    <w:basedOn w:val="Standard"/>
    <w:pPr>
      <w:suppressLineNumbers/>
    </w:pPr>
    <w:rPr>
      <w:rFonts w:cs="Arial"/>
      <w:sz w:val="24"/>
    </w:rPr>
  </w:style>
  <w:style w:type="paragraph" w:styleId="ListParagraph">
    <w:name w:val="List Paragraph"/>
    <w:basedOn w:val="Standard"/>
    <w:pPr>
      <w:ind w:left="720"/>
      <w:contextualSpacing/>
    </w:pPr>
  </w:style>
  <w:style w:type="character" w:customStyle="1" w:styleId="Internetlink">
    <w:name w:val="Internet 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amer.Hussen@mail.bcu.ac.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368</Words>
  <Characters>2098</Characters>
  <Application>Microsoft Office Word</Application>
  <DocSecurity>0</DocSecurity>
  <Lines>17</Lines>
  <Paragraphs>4</Paragraphs>
  <ScaleCrop>false</ScaleCrop>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Sharon</dc:creator>
  <cp:lastModifiedBy>Tamer Hussen</cp:lastModifiedBy>
  <cp:revision>2</cp:revision>
  <dcterms:created xsi:type="dcterms:W3CDTF">2026-04-30T14:19:00Z</dcterms:created>
  <dcterms:modified xsi:type="dcterms:W3CDTF">2026-04-30T14:19:00Z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GrammarlyDocumentId">
    <vt:lpwstr>92ce5577-af16-4bdd-a141-cd83e105143d</vt:lpwstr>
  </property>
</Properties>
</file>